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B2D4" w14:textId="250F460F" w:rsidR="009F6BA9" w:rsidRPr="00A66E7A" w:rsidRDefault="00D50DC6" w:rsidP="00F812D0">
      <w:pPr>
        <w:pStyle w:val="Ttulo"/>
      </w:pPr>
      <w:r w:rsidRPr="00D50DC6">
        <w:t>Reflexiones por rol, conclusiones, aprendizajes, Recomendaciones de mejora que considere cada uno si las tiene.</w:t>
      </w:r>
    </w:p>
    <w:p w14:paraId="343A43FC" w14:textId="125CD444" w:rsidR="00595008" w:rsidRPr="00F812D0" w:rsidRDefault="00595008" w:rsidP="00F812D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  <w:tblDescription w:val="Tabla de notas de la presentación"/>
      </w:tblPr>
      <w:tblGrid>
        <w:gridCol w:w="2327"/>
        <w:gridCol w:w="6689"/>
      </w:tblGrid>
      <w:tr w:rsidR="00595008" w:rsidRPr="00F812D0" w14:paraId="5E5C62B2" w14:textId="77777777" w:rsidTr="00F812D0">
        <w:tc>
          <w:tcPr>
            <w:tcW w:w="2245" w:type="dxa"/>
          </w:tcPr>
          <w:p w14:paraId="3A4EF3A3" w14:textId="13B3EB49" w:rsidR="00595008" w:rsidRPr="00F812D0" w:rsidRDefault="00D50DC6" w:rsidP="00F812D0">
            <w:pPr>
              <w:pStyle w:val="Ttulo1"/>
              <w:rPr>
                <w:rFonts w:eastAsiaTheme="minorHAnsi" w:cstheme="minorBidi"/>
                <w:sz w:val="28"/>
                <w:szCs w:val="28"/>
              </w:rPr>
            </w:pPr>
            <w:r>
              <w:t>Rol dentro del proyecto nube verde-G6:</w:t>
            </w:r>
          </w:p>
        </w:tc>
        <w:tc>
          <w:tcPr>
            <w:tcW w:w="7105" w:type="dxa"/>
          </w:tcPr>
          <w:p w14:paraId="01E58CEF" w14:textId="370A101F" w:rsidR="00595008" w:rsidRPr="00625119" w:rsidRDefault="00D50DC6" w:rsidP="00625119">
            <w:pPr>
              <w:jc w:val="center"/>
              <w:rPr>
                <w:b/>
                <w:bCs/>
              </w:rPr>
            </w:pPr>
            <w:r w:rsidRPr="00625119">
              <w:rPr>
                <w:b/>
                <w:bCs/>
              </w:rPr>
              <w:t>Desarrollador Dashboard Jr.</w:t>
            </w:r>
          </w:p>
        </w:tc>
      </w:tr>
      <w:tr w:rsidR="00595008" w:rsidRPr="00F812D0" w14:paraId="41AAC3E4" w14:textId="77777777" w:rsidTr="00F812D0">
        <w:tc>
          <w:tcPr>
            <w:tcW w:w="2245" w:type="dxa"/>
          </w:tcPr>
          <w:p w14:paraId="19433783" w14:textId="77777777" w:rsidR="006C3412" w:rsidRPr="00F812D0" w:rsidRDefault="00000000" w:rsidP="00F812D0">
            <w:pPr>
              <w:pStyle w:val="Ttulo1"/>
            </w:pPr>
            <w:sdt>
              <w:sdtPr>
                <w:alias w:val="Tema:"/>
                <w:tag w:val="Tema:"/>
                <w:id w:val="124974922"/>
                <w:placeholder>
                  <w:docPart w:val="24828F942A274672A370BA779343AFC9"/>
                </w:placeholder>
                <w:temporary/>
                <w:showingPlcHdr/>
                <w15:appearance w15:val="hidden"/>
              </w:sdtPr>
              <w:sdtContent>
                <w:r w:rsidR="00F812D0" w:rsidRPr="00F812D0">
                  <w:rPr>
                    <w:lang w:bidi="es-ES"/>
                  </w:rPr>
                  <w:t>Tema:</w:t>
                </w:r>
              </w:sdtContent>
            </w:sdt>
          </w:p>
        </w:tc>
        <w:tc>
          <w:tcPr>
            <w:tcW w:w="7105" w:type="dxa"/>
          </w:tcPr>
          <w:p w14:paraId="42B555D6" w14:textId="1B2212BD" w:rsidR="00595008" w:rsidRPr="00F812D0" w:rsidRDefault="00D50DC6" w:rsidP="00F812D0">
            <w:r>
              <w:t>Proyecto de Nube verde, monitor de consumo energético en la nube.</w:t>
            </w:r>
          </w:p>
        </w:tc>
      </w:tr>
      <w:tr w:rsidR="00595008" w:rsidRPr="00F812D0" w14:paraId="4953B08A" w14:textId="77777777" w:rsidTr="00F812D0">
        <w:tc>
          <w:tcPr>
            <w:tcW w:w="2245" w:type="dxa"/>
          </w:tcPr>
          <w:p w14:paraId="4F29D0CD" w14:textId="77777777" w:rsidR="00595008" w:rsidRPr="00F812D0" w:rsidRDefault="00000000" w:rsidP="00F812D0">
            <w:pPr>
              <w:pStyle w:val="Ttulo1"/>
            </w:pPr>
            <w:sdt>
              <w:sdtPr>
                <w:alias w:val="Mensaje clave:"/>
                <w:tag w:val="Mensaje clave:"/>
                <w:id w:val="173700140"/>
                <w:placeholder>
                  <w:docPart w:val="F114C502A5FD4F85A00E8641C8411226"/>
                </w:placeholder>
                <w:temporary/>
                <w:showingPlcHdr/>
                <w15:appearance w15:val="hidden"/>
              </w:sdtPr>
              <w:sdtContent>
                <w:r w:rsidR="00F812D0" w:rsidRPr="00F812D0">
                  <w:rPr>
                    <w:lang w:bidi="es-ES"/>
                  </w:rPr>
                  <w:t>Mensaje clave:</w:t>
                </w:r>
              </w:sdtContent>
            </w:sdt>
          </w:p>
          <w:p w14:paraId="123C338C" w14:textId="6EE21EA5" w:rsidR="00757863" w:rsidRPr="00F812D0" w:rsidRDefault="00757863" w:rsidP="00F812D0">
            <w:pPr>
              <w:pStyle w:val="Ttulo2"/>
            </w:pPr>
          </w:p>
        </w:tc>
        <w:tc>
          <w:tcPr>
            <w:tcW w:w="7105" w:type="dxa"/>
          </w:tcPr>
          <w:p w14:paraId="2A924AFE" w14:textId="27478387" w:rsidR="00595008" w:rsidRPr="00F812D0" w:rsidRDefault="00625119" w:rsidP="00F812D0">
            <w:r>
              <w:t>Una experiencia que la línea del tiempo me ayudo a trabajar en equipo y coordinar el trabajo remoto en tiempo y correcto desarrollo de tareas especificas para el cumplimiento de las fases.</w:t>
            </w:r>
          </w:p>
        </w:tc>
      </w:tr>
      <w:tr w:rsidR="00595008" w:rsidRPr="00F812D0" w14:paraId="77C80595" w14:textId="77777777" w:rsidTr="00F812D0">
        <w:tc>
          <w:tcPr>
            <w:tcW w:w="2245" w:type="dxa"/>
          </w:tcPr>
          <w:p w14:paraId="1BBC00E2" w14:textId="1322875C" w:rsidR="00757863" w:rsidRPr="00F812D0" w:rsidRDefault="00D50DC6" w:rsidP="00D50DC6">
            <w:pPr>
              <w:pStyle w:val="Ttulo1"/>
            </w:pPr>
            <w:r>
              <w:t>Reflexiones:</w:t>
            </w:r>
          </w:p>
        </w:tc>
        <w:tc>
          <w:tcPr>
            <w:tcW w:w="7105" w:type="dxa"/>
          </w:tcPr>
          <w:p w14:paraId="167A958D" w14:textId="0B9406D4" w:rsidR="00595008" w:rsidRPr="00F812D0" w:rsidRDefault="00625119" w:rsidP="00F812D0">
            <w:r>
              <w:t>Mejorar la comunicación y las asesorías del lado de la ESIT para lograr un mejor empuje en el desarrollo de temas tecnológicos, así como desarrollo de mas proyectos que nos involucren,</w:t>
            </w:r>
          </w:p>
        </w:tc>
      </w:tr>
      <w:tr w:rsidR="006C3412" w:rsidRPr="00F812D0" w14:paraId="100E18D9" w14:textId="77777777" w:rsidTr="00F812D0">
        <w:tc>
          <w:tcPr>
            <w:tcW w:w="2245" w:type="dxa"/>
          </w:tcPr>
          <w:p w14:paraId="24164E64" w14:textId="320849AE" w:rsidR="00757863" w:rsidRPr="00F812D0" w:rsidRDefault="00D50DC6" w:rsidP="00D50DC6">
            <w:pPr>
              <w:pStyle w:val="Ttulo1"/>
            </w:pPr>
            <w:r>
              <w:t>Conclusiones:</w:t>
            </w:r>
          </w:p>
        </w:tc>
        <w:tc>
          <w:tcPr>
            <w:tcW w:w="7105" w:type="dxa"/>
          </w:tcPr>
          <w:p w14:paraId="06CA0AD4" w14:textId="152F92D8" w:rsidR="006C3412" w:rsidRPr="00F812D0" w:rsidRDefault="004F4190" w:rsidP="00F812D0">
            <w:r>
              <w:t>La culminación del proyecto ha dejado un buen insumo para abordar proyectos tecnológicos en el futuro de cara al desarrollo profesional de los Tec en la nube.</w:t>
            </w:r>
          </w:p>
        </w:tc>
      </w:tr>
      <w:tr w:rsidR="006C3412" w:rsidRPr="00F812D0" w14:paraId="356E1F73" w14:textId="77777777" w:rsidTr="00F812D0">
        <w:tc>
          <w:tcPr>
            <w:tcW w:w="2245" w:type="dxa"/>
          </w:tcPr>
          <w:p w14:paraId="1A6B4636" w14:textId="446D8798" w:rsidR="00757863" w:rsidRPr="00F812D0" w:rsidRDefault="00D50DC6" w:rsidP="00D50DC6">
            <w:pPr>
              <w:pStyle w:val="Ttulo1"/>
            </w:pPr>
            <w:r>
              <w:t>Aprendizajes:</w:t>
            </w:r>
          </w:p>
        </w:tc>
        <w:tc>
          <w:tcPr>
            <w:tcW w:w="7105" w:type="dxa"/>
          </w:tcPr>
          <w:p w14:paraId="20714B9A" w14:textId="32446D1E" w:rsidR="006C3412" w:rsidRPr="00F812D0" w:rsidRDefault="004F4190" w:rsidP="00F812D0">
            <w:r>
              <w:t>Trabajo en equipo y trabajo remoto sincronizado.</w:t>
            </w:r>
          </w:p>
        </w:tc>
      </w:tr>
      <w:tr w:rsidR="006C3412" w:rsidRPr="00F812D0" w14:paraId="4D15FE1D" w14:textId="77777777" w:rsidTr="00F812D0">
        <w:tc>
          <w:tcPr>
            <w:tcW w:w="2245" w:type="dxa"/>
          </w:tcPr>
          <w:p w14:paraId="4A677B27" w14:textId="23CB8666" w:rsidR="00886B5E" w:rsidRPr="00F812D0" w:rsidRDefault="00D50DC6" w:rsidP="00D50DC6">
            <w:pPr>
              <w:pStyle w:val="Ttulo1"/>
            </w:pPr>
            <w:r>
              <w:t>Recomendaciones:</w:t>
            </w:r>
          </w:p>
        </w:tc>
        <w:tc>
          <w:tcPr>
            <w:tcW w:w="7105" w:type="dxa"/>
          </w:tcPr>
          <w:p w14:paraId="7EEC5F6E" w14:textId="08BC6B04" w:rsidR="006C3412" w:rsidRPr="00F812D0" w:rsidRDefault="00E81622" w:rsidP="00F812D0">
            <w:r>
              <w:t xml:space="preserve">Por la cantidad de personas en la carrera es esencial que para futuras clases se escoja tutores que apoyean al profesor de la estancia par abarcar mas </w:t>
            </w:r>
            <w:r>
              <w:lastRenderedPageBreak/>
              <w:t>población en la ejecución de los proyectos de manera mas eficiente.</w:t>
            </w:r>
          </w:p>
        </w:tc>
      </w:tr>
      <w:tr w:rsidR="00757863" w:rsidRPr="00F812D0" w14:paraId="79B40F05" w14:textId="77777777" w:rsidTr="00F812D0">
        <w:tc>
          <w:tcPr>
            <w:tcW w:w="2245" w:type="dxa"/>
          </w:tcPr>
          <w:p w14:paraId="43FAFC40" w14:textId="7154EE90" w:rsidR="00886B5E" w:rsidRPr="00F812D0" w:rsidRDefault="00886B5E" w:rsidP="00D50DC6">
            <w:pPr>
              <w:pStyle w:val="Ttulo1"/>
            </w:pPr>
          </w:p>
        </w:tc>
        <w:tc>
          <w:tcPr>
            <w:tcW w:w="7105" w:type="dxa"/>
          </w:tcPr>
          <w:p w14:paraId="0EAC0E7A" w14:textId="77777777" w:rsidR="00757863" w:rsidRPr="00F812D0" w:rsidRDefault="00757863" w:rsidP="00F812D0"/>
        </w:tc>
      </w:tr>
    </w:tbl>
    <w:p w14:paraId="0BB13592" w14:textId="77777777" w:rsidR="00595008" w:rsidRPr="00A15C29" w:rsidRDefault="00595008">
      <w:pPr>
        <w:rPr>
          <w:rFonts w:ascii="Segoe UI" w:hAnsi="Segoe UI" w:cs="Segoe UI"/>
        </w:rPr>
      </w:pPr>
    </w:p>
    <w:sectPr w:rsidR="00595008" w:rsidRPr="00A15C29" w:rsidSect="00187D5F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8BE4D" w14:textId="77777777" w:rsidR="00667890" w:rsidRDefault="00667890" w:rsidP="00E32EEA">
      <w:pPr>
        <w:spacing w:after="0" w:line="240" w:lineRule="auto"/>
      </w:pPr>
      <w:r>
        <w:separator/>
      </w:r>
    </w:p>
  </w:endnote>
  <w:endnote w:type="continuationSeparator" w:id="0">
    <w:p w14:paraId="7E4DF5A1" w14:textId="77777777" w:rsidR="00667890" w:rsidRDefault="00667890" w:rsidP="00E32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8D088" w14:textId="77777777" w:rsidR="00667890" w:rsidRDefault="00667890" w:rsidP="00E32EEA">
      <w:pPr>
        <w:spacing w:after="0" w:line="240" w:lineRule="auto"/>
      </w:pPr>
      <w:r>
        <w:separator/>
      </w:r>
    </w:p>
  </w:footnote>
  <w:footnote w:type="continuationSeparator" w:id="0">
    <w:p w14:paraId="515F9BD4" w14:textId="77777777" w:rsidR="00667890" w:rsidRDefault="00667890" w:rsidP="00E32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C6"/>
    <w:rsid w:val="00002828"/>
    <w:rsid w:val="000213FB"/>
    <w:rsid w:val="00131A00"/>
    <w:rsid w:val="00187D5F"/>
    <w:rsid w:val="00280999"/>
    <w:rsid w:val="00291026"/>
    <w:rsid w:val="00397814"/>
    <w:rsid w:val="003C06EB"/>
    <w:rsid w:val="004F4190"/>
    <w:rsid w:val="00595008"/>
    <w:rsid w:val="00625119"/>
    <w:rsid w:val="00667890"/>
    <w:rsid w:val="006C3412"/>
    <w:rsid w:val="00757863"/>
    <w:rsid w:val="00886B5E"/>
    <w:rsid w:val="008D1197"/>
    <w:rsid w:val="008E0147"/>
    <w:rsid w:val="009F6BA9"/>
    <w:rsid w:val="00A15C29"/>
    <w:rsid w:val="00A66E7A"/>
    <w:rsid w:val="00B77A95"/>
    <w:rsid w:val="00D50DC6"/>
    <w:rsid w:val="00E32EEA"/>
    <w:rsid w:val="00E81622"/>
    <w:rsid w:val="00F8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2E03B7"/>
  <w15:chartTrackingRefBased/>
  <w15:docId w15:val="{29F55A56-7A5F-43BA-A6D0-FE1C3BC9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D0"/>
  </w:style>
  <w:style w:type="paragraph" w:styleId="Ttulo1">
    <w:name w:val="heading 1"/>
    <w:basedOn w:val="Normal"/>
    <w:link w:val="Ttulo1Car"/>
    <w:uiPriority w:val="9"/>
    <w:qFormat/>
    <w:rsid w:val="00F812D0"/>
    <w:pPr>
      <w:spacing w:after="0"/>
      <w:contextualSpacing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12D0"/>
    <w:pPr>
      <w:spacing w:after="0"/>
      <w:outlineLvl w:val="1"/>
    </w:pPr>
    <w:rPr>
      <w:rFonts w:eastAsiaTheme="majorEastAsia" w:cstheme="majorBidi"/>
      <w:sz w:val="20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95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812D0"/>
    <w:rPr>
      <w:rFonts w:eastAsiaTheme="majorEastAsia" w:cstheme="majorBidi"/>
      <w:b/>
      <w:sz w:val="24"/>
      <w:szCs w:val="32"/>
    </w:rPr>
  </w:style>
  <w:style w:type="paragraph" w:styleId="Ttulo">
    <w:name w:val="Title"/>
    <w:basedOn w:val="Normal"/>
    <w:link w:val="TtuloCar"/>
    <w:uiPriority w:val="1"/>
    <w:qFormat/>
    <w:rsid w:val="00F812D0"/>
    <w:pPr>
      <w:contextualSpacing/>
      <w:jc w:val="center"/>
    </w:pPr>
    <w:rPr>
      <w:rFonts w:asciiTheme="majorHAnsi" w:eastAsiaTheme="majorEastAsia" w:hAnsiTheme="majorHAnsi" w:cstheme="majorBidi"/>
      <w:b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F812D0"/>
    <w:rPr>
      <w:rFonts w:asciiTheme="majorHAnsi" w:eastAsiaTheme="majorEastAsia" w:hAnsiTheme="majorHAnsi" w:cstheme="majorBidi"/>
      <w:b/>
      <w:kern w:val="28"/>
      <w:sz w:val="36"/>
      <w:szCs w:val="56"/>
    </w:rPr>
  </w:style>
  <w:style w:type="character" w:styleId="Textodelmarcadordeposicin">
    <w:name w:val="Placeholder Text"/>
    <w:basedOn w:val="Fuentedeprrafopredeter"/>
    <w:uiPriority w:val="99"/>
    <w:semiHidden/>
    <w:rsid w:val="00F812D0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F812D0"/>
    <w:pPr>
      <w:numPr>
        <w:ilvl w:val="1"/>
      </w:numPr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F812D0"/>
    <w:rPr>
      <w:rFonts w:eastAsiaTheme="minorEastAsia"/>
      <w:color w:val="5A5A5A" w:themeColor="text1" w:themeTint="A5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F812D0"/>
    <w:rPr>
      <w:rFonts w:eastAsiaTheme="majorEastAsia" w:cstheme="majorBidi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ill\AppData\Roaming\Microsoft\Templates\Notas%20de%20la%20presentaci&#243;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828F942A274672A370BA779343A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FB4163-AA83-4D2F-BA72-193AA984E7A8}"/>
      </w:docPartPr>
      <w:docPartBody>
        <w:p w:rsidR="00000000" w:rsidRDefault="00000000">
          <w:pPr>
            <w:pStyle w:val="24828F942A274672A370BA779343AFC9"/>
          </w:pPr>
          <w:r w:rsidRPr="00F812D0">
            <w:rPr>
              <w:lang w:bidi="es-ES"/>
            </w:rPr>
            <w:t>Tema:</w:t>
          </w:r>
        </w:p>
      </w:docPartBody>
    </w:docPart>
    <w:docPart>
      <w:docPartPr>
        <w:name w:val="F114C502A5FD4F85A00E8641C8411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77C84-BE32-4C41-A957-DBB44F24C4A9}"/>
      </w:docPartPr>
      <w:docPartBody>
        <w:p w:rsidR="00000000" w:rsidRDefault="00000000">
          <w:pPr>
            <w:pStyle w:val="F114C502A5FD4F85A00E8641C8411226"/>
          </w:pPr>
          <w:r w:rsidRPr="00F812D0">
            <w:rPr>
              <w:lang w:bidi="es-ES"/>
            </w:rPr>
            <w:t>Mensaje clave: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80"/>
    <w:rsid w:val="00280999"/>
    <w:rsid w:val="0052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SV" w:eastAsia="es-SV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87884E222A4478882E22CA98909731">
    <w:name w:val="BA87884E222A4478882E22CA98909731"/>
  </w:style>
  <w:style w:type="paragraph" w:customStyle="1" w:styleId="E199E53B50124F95A85D9CF494B7E080">
    <w:name w:val="E199E53B50124F95A85D9CF494B7E080"/>
  </w:style>
  <w:style w:type="paragraph" w:customStyle="1" w:styleId="F8D22C560AE4413DBED97483D6B694FC">
    <w:name w:val="F8D22C560AE4413DBED97483D6B694FC"/>
  </w:style>
  <w:style w:type="paragraph" w:customStyle="1" w:styleId="24828F942A274672A370BA779343AFC9">
    <w:name w:val="24828F942A274672A370BA779343AFC9"/>
  </w:style>
  <w:style w:type="paragraph" w:customStyle="1" w:styleId="F114C502A5FD4F85A00E8641C8411226">
    <w:name w:val="F114C502A5FD4F85A00E8641C8411226"/>
  </w:style>
  <w:style w:type="paragraph" w:customStyle="1" w:styleId="FA5A2FEA513B406495C47F0A063D9F4E">
    <w:name w:val="FA5A2FEA513B406495C47F0A063D9F4E"/>
  </w:style>
  <w:style w:type="paragraph" w:customStyle="1" w:styleId="177BE3D597DB4818A39A42A459CEF7D7">
    <w:name w:val="177BE3D597DB4818A39A42A459CEF7D7"/>
  </w:style>
  <w:style w:type="paragraph" w:customStyle="1" w:styleId="F967D63C32414190BF5D6433AA256923">
    <w:name w:val="F967D63C32414190BF5D6433AA256923"/>
  </w:style>
  <w:style w:type="paragraph" w:customStyle="1" w:styleId="1ADBFB1A32CA433282A7F31BF623F354">
    <w:name w:val="1ADBFB1A32CA433282A7F31BF623F354"/>
  </w:style>
  <w:style w:type="paragraph" w:customStyle="1" w:styleId="7DAC5DB219324BE3ABE73511458E5EC3">
    <w:name w:val="7DAC5DB219324BE3ABE73511458E5EC3"/>
  </w:style>
  <w:style w:type="paragraph" w:customStyle="1" w:styleId="10541029BE58431991609767AD5FDBE8">
    <w:name w:val="10541029BE58431991609767AD5FDBE8"/>
  </w:style>
  <w:style w:type="paragraph" w:customStyle="1" w:styleId="020D468EEF254745B85203FE18D21384">
    <w:name w:val="020D468EEF254745B85203FE18D21384"/>
  </w:style>
  <w:style w:type="paragraph" w:customStyle="1" w:styleId="59CC2E0A764745C592D2123328083BAD">
    <w:name w:val="59CC2E0A764745C592D2123328083BAD"/>
  </w:style>
  <w:style w:type="paragraph" w:customStyle="1" w:styleId="09E5B72863CC49389EC945687AE5B0E4">
    <w:name w:val="09E5B72863CC49389EC945687AE5B0E4"/>
  </w:style>
  <w:style w:type="paragraph" w:customStyle="1" w:styleId="3F0D96181B424E1499ED3265D00714FB">
    <w:name w:val="3F0D96181B424E1499ED3265D00714FB"/>
  </w:style>
  <w:style w:type="paragraph" w:customStyle="1" w:styleId="5DF77ACEF8C448DE85CB4220F4C107EE">
    <w:name w:val="5DF77ACEF8C448DE85CB4220F4C107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Franklin Gothic Book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4C5492-E66C-4AA3-86D3-224353816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F0F865-92F7-44B0-B2E4-98E275BF02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07DC6D4-A22B-4A11-8A7E-3ACB8FAE25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Notas de la presentación.dotx</Template>
  <TotalTime>10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Ernesto Diaz Peña</dc:creator>
  <cp:keywords/>
  <dc:description/>
  <cp:lastModifiedBy>CARLOS ERNESTO AYALA CAMPOS</cp:lastModifiedBy>
  <cp:revision>4</cp:revision>
  <dcterms:created xsi:type="dcterms:W3CDTF">2026-02-28T02:46:00Z</dcterms:created>
  <dcterms:modified xsi:type="dcterms:W3CDTF">2026-02-28T02:56:00Z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